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106" w:rsidRDefault="00775106" w:rsidP="00775106">
      <w:pPr>
        <w:spacing w:after="73" w:line="240" w:lineRule="auto"/>
      </w:pPr>
    </w:p>
    <w:p w:rsidR="00775106" w:rsidRDefault="00775106" w:rsidP="00775106">
      <w:pPr>
        <w:spacing w:after="23" w:line="240" w:lineRule="auto"/>
        <w:jc w:val="center"/>
      </w:pPr>
      <w:r>
        <w:rPr>
          <w:rFonts w:ascii="Calibri" w:eastAsia="Calibri" w:hAnsi="Calibri" w:cs="Calibri"/>
          <w:sz w:val="23"/>
        </w:rPr>
        <w:t xml:space="preserve"> </w:t>
      </w:r>
    </w:p>
    <w:p w:rsidR="00775106" w:rsidRDefault="00775106" w:rsidP="00775106">
      <w:pPr>
        <w:spacing w:after="243" w:line="240" w:lineRule="auto"/>
        <w:jc w:val="center"/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614BDB9" wp14:editId="44BF6136">
                <wp:simplePos x="0" y="0"/>
                <wp:positionH relativeFrom="column">
                  <wp:posOffset>558165</wp:posOffset>
                </wp:positionH>
                <wp:positionV relativeFrom="paragraph">
                  <wp:posOffset>12700</wp:posOffset>
                </wp:positionV>
                <wp:extent cx="4581525" cy="4543425"/>
                <wp:effectExtent l="0" t="0" r="0" b="9525"/>
                <wp:wrapNone/>
                <wp:docPr id="3402" name="Group 3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4543425"/>
                          <a:chOff x="0" y="0"/>
                          <a:chExt cx="4581526" cy="45434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3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8" name="Picture 34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15875"/>
                            <a:ext cx="4575175" cy="4527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402" o:spid="_x0000_s1026" style="position:absolute;margin-left:43.95pt;margin-top:1pt;width:360.75pt;height:357.75pt;z-index:-251651072" coordsize="45815,45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width:45720;height:45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RwBPEAAAA2wAAAA8AAABkcnMvZG93bnJldi54bWxEj1FrwkAQhN8L/odjhb7ppRZKGz2lCEKl&#10;WFpbBd+W3JoEc3vhbhvjv/cKQh+HmfmGmS1616iOQqw9G3gYZ6CIC29rLg38fK9Gz6CiIFtsPJOB&#10;C0VYzAd3M8ytP/MXdVspVYJwzNFAJdLmWseiIodx7Fvi5B19cChJhlLbgOcEd42eZNmTdlhzWqiw&#10;pWVFxWn76wxs9uv9R/zser0Wv9mFw/vLSYIx98P+dQpKqJf/8K39Zg08TuDvS/oBen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RwBPEAAAA2wAAAA8AAAAAAAAAAAAAAAAA&#10;nwIAAGRycy9kb3ducmV2LnhtbFBLBQYAAAAABAAEAPcAAACQAwAAAAA=&#10;">
                  <v:imagedata r:id="rId9" o:title=""/>
                </v:shape>
                <v:shape id="Picture 3448" o:spid="_x0000_s1028" type="#_x0000_t75" style="position:absolute;left:63;top:158;width:45752;height:45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J/13CAAAA3QAAAA8AAABkcnMvZG93bnJldi54bWxET01rwkAQvRf8D8sIXoputCISXUWEggg9&#10;VHuotyE7JtHs7JKdxvjvu4dCj4/3vd72rlEdtbH2bGA6yUARF97WXBr4Or+Pl6CiIFtsPJOBJ0XY&#10;bgYva8ytf/AndScpVQrhmKOBSiTkWseiIodx4gNx4q6+dSgJtqW2LT5SuGv0LMsW2mHNqaHCQPuK&#10;ivvpxxnY9WHB+vX8fbh0oZRblMvxQ4wZDfvdCpRQL//iP/fBGnibz9Pc9CY9Ab3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if9dwgAAAN0AAAAPAAAAAAAAAAAAAAAAAJ8C&#10;AABkcnMvZG93bnJldi54bWxQSwUGAAAAAAQABAD3AAAAjgMAAAAA&#10;">
                  <v:imagedata r:id="rId10" o:title=""/>
                </v:shape>
              </v:group>
            </w:pict>
          </mc:Fallback>
        </mc:AlternateContent>
      </w:r>
      <w:r>
        <w:t xml:space="preserve"> </w:t>
      </w:r>
    </w:p>
    <w:p w:rsidR="000D7D0D" w:rsidRDefault="00775106" w:rsidP="000D7D0D">
      <w:pPr>
        <w:spacing w:after="438" w:line="240" w:lineRule="auto"/>
        <w:jc w:val="center"/>
      </w:pPr>
      <w:r>
        <w:t xml:space="preserve"> </w:t>
      </w:r>
      <w:r w:rsidR="000D7D0D">
        <w:rPr>
          <w:rFonts w:ascii="Calibri" w:eastAsia="Calibri" w:hAnsi="Calibri" w:cs="Calibri"/>
          <w:sz w:val="72"/>
        </w:rPr>
        <w:t>Web View</w:t>
      </w:r>
    </w:p>
    <w:p w:rsidR="00775106" w:rsidRDefault="00775106" w:rsidP="00775106">
      <w:pPr>
        <w:spacing w:after="991" w:line="240" w:lineRule="auto"/>
        <w:jc w:val="center"/>
      </w:pPr>
    </w:p>
    <w:p w:rsidR="00775106" w:rsidRDefault="00775106" w:rsidP="00775106">
      <w:pPr>
        <w:spacing w:after="169" w:line="240" w:lineRule="auto"/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inline distT="0" distB="0" distL="0" distR="0" wp14:anchorId="7D0129E2" wp14:editId="30B0B811">
                <wp:extent cx="5753100" cy="9525"/>
                <wp:effectExtent l="0" t="0" r="0" b="0"/>
                <wp:docPr id="3403" name="Group 3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9525"/>
                          <a:chOff x="0" y="0"/>
                          <a:chExt cx="5753100" cy="9525"/>
                        </a:xfrm>
                      </wpg:grpSpPr>
                      <wps:wsp>
                        <wps:cNvPr id="3796" name="Shape 3796"/>
                        <wps:cNvSpPr/>
                        <wps:spPr>
                          <a:xfrm>
                            <a:off x="0" y="0"/>
                            <a:ext cx="5753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0" h="9525">
                                <a:moveTo>
                                  <a:pt x="0" y="0"/>
                                </a:moveTo>
                                <a:lnTo>
                                  <a:pt x="5753100" y="0"/>
                                </a:lnTo>
                                <a:lnTo>
                                  <a:pt x="5753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3797"/>
                        <wps:cNvSpPr/>
                        <wps:spPr>
                          <a:xfrm>
                            <a:off x="0" y="0"/>
                            <a:ext cx="5753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00" h="9525">
                                <a:moveTo>
                                  <a:pt x="0" y="0"/>
                                </a:moveTo>
                                <a:lnTo>
                                  <a:pt x="5753100" y="0"/>
                                </a:lnTo>
                                <a:lnTo>
                                  <a:pt x="5753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155C2BEF" id="Group 3403" o:spid="_x0000_s1026" style="width:453pt;height:.75pt;mso-position-horizontal-relative:char;mso-position-vertical-relative:line" coordsize="5753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">
                <v:shape id="Shape 3796" o:spid="_x0000_s1027" style="position:absolute;width:57531;height:95;visibility:visible;mso-wrap-style:square;v-text-anchor:top" coordsize="5753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7wMUA&#10;AADdAAAADwAAAGRycy9kb3ducmV2LnhtbESPzWoCMRSF94LvEK7QTamZKtg6GqWUVl24UCu4vU6u&#10;M4OTmyGJzvj2Rii4PJyfjzOdt6YSV3K+tKzgvZ+AIM6sLjlXsP/7ffsE4QOyxsoyKbiRh/ms25li&#10;qm3DW7ruQi7iCPsUFRQh1KmUPivIoO/bmjh6J+sMhihdLrXDJo6bSg6SZCQNlhwJBdb0XVB23l1M&#10;hBzW+me1GPBxOc7RXV4b2m4apV567dcERKA2PMP/7ZVWMPwYj+DxJj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TvAxQAAAN0AAAAPAAAAAAAAAAAAAAAAAJgCAABkcnMv&#10;ZG93bnJldi54bWxQSwUGAAAAAAQABAD1AAAAigMAAAAA&#10;" path="m,l5753100,r,9525l,9525,,e" fillcolor="#4f81bd" stroked="f" strokeweight="0">
                  <v:stroke miterlimit="1" joinstyle="miter"/>
                  <v:path arrowok="t" textboxrect="0,0,5753100,9525"/>
                </v:shape>
                <v:shape id="Shape 3797" o:spid="_x0000_s1028" style="position:absolute;width:57531;height:95;visibility:visible;mso-wrap-style:square;v-text-anchor:top" coordsize="5753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WeW8UA&#10;AADdAAAADwAAAGRycy9kb3ducmV2LnhtbESPzWoCMRSF94LvEK7QjdRMFWodjVJKqy5cVCu4vU6u&#10;M4OTmyGJzvj2Rii4PJyfjzNbtKYSV3K+tKzgbZCAIM6sLjlXsP/7ef0A4QOyxsoyKbiRh8W825lh&#10;qm3DW7ruQi7iCPsUFRQh1KmUPivIoB/Ymjh6J+sMhihdLrXDJo6bSg6T5F0aLDkSCqzpq6DsvLuY&#10;CDls9Pd6OeTjapKju/Qb2v42Sr302s8piEBteIb/22utYDSejOHxJj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ZZ5bxQAAAN0AAAAPAAAAAAAAAAAAAAAAAJgCAABkcnMv&#10;ZG93bnJldi54bWxQSwUGAAAAAAQABAD1AAAAigMAAAAA&#10;" path="m,l5753100,r,9525l,9525,,e" fillcolor="#4f81bd" stroked="f" strokeweight="0">
                  <v:stroke miterlimit="1" joinstyle="miter"/>
                  <v:path arrowok="t" textboxrect="0,0,5753100,9525"/>
                </v:shape>
                <w10:anchorlock/>
              </v:group>
            </w:pict>
          </mc:Fallback>
        </mc:AlternateContent>
      </w:r>
    </w:p>
    <w:p w:rsidR="00775106" w:rsidRDefault="007C38CA" w:rsidP="003B28C0">
      <w:pPr>
        <w:spacing w:after="140" w:line="240" w:lineRule="auto"/>
        <w:jc w:val="center"/>
      </w:pPr>
      <w:proofErr w:type="spellStart"/>
      <w:r>
        <w:rPr>
          <w:rFonts w:ascii="Calibri" w:eastAsia="Calibri" w:hAnsi="Calibri" w:cs="Calibri"/>
          <w:sz w:val="48"/>
        </w:rPr>
        <w:t>WebView</w:t>
      </w:r>
      <w:proofErr w:type="spellEnd"/>
    </w:p>
    <w:p w:rsidR="00775106" w:rsidRDefault="00775106" w:rsidP="003B28C0">
      <w:pPr>
        <w:spacing w:after="141" w:line="240" w:lineRule="auto"/>
        <w:jc w:val="center"/>
      </w:pPr>
    </w:p>
    <w:p w:rsidR="00775106" w:rsidRDefault="00775106" w:rsidP="003B28C0">
      <w:pPr>
        <w:spacing w:after="0" w:line="240" w:lineRule="auto"/>
        <w:jc w:val="center"/>
      </w:pPr>
    </w:p>
    <w:p w:rsidR="00775106" w:rsidRDefault="00775106" w:rsidP="00546B1E">
      <w:pPr>
        <w:spacing w:after="31" w:line="240" w:lineRule="auto"/>
        <w:jc w:val="center"/>
      </w:pPr>
      <w:r>
        <w:rPr>
          <w:rFonts w:ascii="Cambria" w:eastAsia="Cambria" w:hAnsi="Cambria" w:cs="Cambria"/>
          <w:b/>
          <w:sz w:val="23"/>
        </w:rPr>
        <w:t>[</w:t>
      </w:r>
      <w:r w:rsidR="000D7D0D">
        <w:rPr>
          <w:rFonts w:ascii="Cambria" w:eastAsia="Cambria" w:hAnsi="Cambria" w:cs="Cambria"/>
          <w:b/>
          <w:sz w:val="23"/>
        </w:rPr>
        <w:t>11/10</w:t>
      </w:r>
      <w:r w:rsidR="003B28C0">
        <w:rPr>
          <w:rFonts w:ascii="Cambria" w:eastAsia="Cambria" w:hAnsi="Cambria" w:cs="Cambria"/>
          <w:b/>
          <w:sz w:val="23"/>
        </w:rPr>
        <w:t>/16</w:t>
      </w:r>
      <w:r>
        <w:rPr>
          <w:rFonts w:ascii="Cambria" w:eastAsia="Cambria" w:hAnsi="Cambria" w:cs="Cambria"/>
          <w:b/>
          <w:sz w:val="23"/>
        </w:rPr>
        <w:t>]</w:t>
      </w:r>
    </w:p>
    <w:p w:rsidR="00775106" w:rsidRDefault="008B1A7D" w:rsidP="003B28C0">
      <w:pPr>
        <w:spacing w:after="33" w:line="240" w:lineRule="auto"/>
        <w:ind w:left="10" w:right="-15"/>
        <w:jc w:val="center"/>
      </w:pPr>
      <w:r>
        <w:rPr>
          <w:sz w:val="29"/>
        </w:rPr>
        <w:t>Unidad</w:t>
      </w:r>
      <w:r w:rsidR="0042747C">
        <w:rPr>
          <w:sz w:val="29"/>
        </w:rPr>
        <w:t xml:space="preserve"> III</w:t>
      </w:r>
    </w:p>
    <w:p w:rsidR="000D7D0D" w:rsidRPr="000D7D0D" w:rsidRDefault="000D7D0D" w:rsidP="000D7D0D">
      <w:pPr>
        <w:spacing w:after="33" w:line="240" w:lineRule="auto"/>
        <w:ind w:left="10" w:right="-15"/>
        <w:jc w:val="center"/>
        <w:rPr>
          <w:sz w:val="29"/>
        </w:rPr>
      </w:pPr>
      <w:r>
        <w:rPr>
          <w:sz w:val="29"/>
        </w:rPr>
        <w:t>RAFAEL GRADO BARRAZA</w:t>
      </w:r>
    </w:p>
    <w:p w:rsidR="00775106" w:rsidRDefault="000D7D0D" w:rsidP="003B28C0">
      <w:pPr>
        <w:spacing w:after="33" w:line="240" w:lineRule="auto"/>
        <w:ind w:left="10" w:right="-15"/>
        <w:jc w:val="center"/>
      </w:pPr>
      <w:r>
        <w:rPr>
          <w:sz w:val="29"/>
        </w:rPr>
        <w:t>13550376</w:t>
      </w:r>
    </w:p>
    <w:p w:rsidR="00FC718B" w:rsidRDefault="0042747C" w:rsidP="00775106">
      <w:pPr>
        <w:spacing w:after="33" w:line="240" w:lineRule="auto"/>
        <w:ind w:left="10" w:right="-15"/>
        <w:jc w:val="center"/>
        <w:rPr>
          <w:sz w:val="29"/>
        </w:rPr>
      </w:pPr>
      <w:r>
        <w:rPr>
          <w:sz w:val="29"/>
        </w:rPr>
        <w:t xml:space="preserve">Sistemas operativos </w:t>
      </w:r>
      <w:r w:rsidR="00153AB2">
        <w:rPr>
          <w:sz w:val="29"/>
        </w:rPr>
        <w:t>móviles</w:t>
      </w: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p w:rsidR="000D7D0D" w:rsidRDefault="000D7D0D" w:rsidP="00775106">
      <w:pPr>
        <w:spacing w:after="33" w:line="240" w:lineRule="auto"/>
        <w:ind w:left="10" w:right="-15"/>
        <w:jc w:val="center"/>
        <w:rPr>
          <w:sz w:val="29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643274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718B" w:rsidRDefault="00FC718B">
          <w:pPr>
            <w:pStyle w:val="TtulodeTDC"/>
          </w:pPr>
          <w:r>
            <w:rPr>
              <w:lang w:val="es-ES"/>
            </w:rPr>
            <w:t>Contenido</w:t>
          </w:r>
        </w:p>
        <w:p w:rsidR="006E5A22" w:rsidRDefault="00FC718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53311" w:history="1">
            <w:r w:rsidR="006E5A22" w:rsidRPr="00F62510">
              <w:rPr>
                <w:rStyle w:val="Hipervnculo"/>
                <w:noProof/>
                <w:lang w:val="en-US"/>
              </w:rPr>
              <w:t>Código</w:t>
            </w:r>
            <w:r w:rsidR="006E5A22">
              <w:rPr>
                <w:noProof/>
                <w:webHidden/>
              </w:rPr>
              <w:tab/>
            </w:r>
            <w:r w:rsidR="006E5A22">
              <w:rPr>
                <w:noProof/>
                <w:webHidden/>
              </w:rPr>
              <w:fldChar w:fldCharType="begin"/>
            </w:r>
            <w:r w:rsidR="006E5A22">
              <w:rPr>
                <w:noProof/>
                <w:webHidden/>
              </w:rPr>
              <w:instrText xml:space="preserve"> PAGEREF _Toc466453311 \h </w:instrText>
            </w:r>
            <w:r w:rsidR="006E5A22">
              <w:rPr>
                <w:noProof/>
                <w:webHidden/>
              </w:rPr>
            </w:r>
            <w:r w:rsidR="006E5A22">
              <w:rPr>
                <w:noProof/>
                <w:webHidden/>
              </w:rPr>
              <w:fldChar w:fldCharType="separate"/>
            </w:r>
            <w:r w:rsidR="006E5A22">
              <w:rPr>
                <w:noProof/>
                <w:webHidden/>
              </w:rPr>
              <w:t>3</w:t>
            </w:r>
            <w:r w:rsidR="006E5A22">
              <w:rPr>
                <w:noProof/>
                <w:webHidden/>
              </w:rPr>
              <w:fldChar w:fldCharType="end"/>
            </w:r>
          </w:hyperlink>
        </w:p>
        <w:p w:rsidR="006E5A22" w:rsidRDefault="008E228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466453312" w:history="1">
            <w:r w:rsidR="006E5A22" w:rsidRPr="00F62510">
              <w:rPr>
                <w:rStyle w:val="Hipervnculo"/>
                <w:noProof/>
                <w:lang w:val="en-US"/>
              </w:rPr>
              <w:t>MainActivity</w:t>
            </w:r>
            <w:r w:rsidR="006E5A22">
              <w:rPr>
                <w:noProof/>
                <w:webHidden/>
              </w:rPr>
              <w:tab/>
            </w:r>
            <w:r w:rsidR="006E5A22">
              <w:rPr>
                <w:noProof/>
                <w:webHidden/>
              </w:rPr>
              <w:fldChar w:fldCharType="begin"/>
            </w:r>
            <w:r w:rsidR="006E5A22">
              <w:rPr>
                <w:noProof/>
                <w:webHidden/>
              </w:rPr>
              <w:instrText xml:space="preserve"> PAGEREF _Toc466453312 \h </w:instrText>
            </w:r>
            <w:r w:rsidR="006E5A22">
              <w:rPr>
                <w:noProof/>
                <w:webHidden/>
              </w:rPr>
            </w:r>
            <w:r w:rsidR="006E5A22">
              <w:rPr>
                <w:noProof/>
                <w:webHidden/>
              </w:rPr>
              <w:fldChar w:fldCharType="separate"/>
            </w:r>
            <w:r w:rsidR="006E5A22">
              <w:rPr>
                <w:noProof/>
                <w:webHidden/>
              </w:rPr>
              <w:t>3</w:t>
            </w:r>
            <w:r w:rsidR="006E5A22">
              <w:rPr>
                <w:noProof/>
                <w:webHidden/>
              </w:rPr>
              <w:fldChar w:fldCharType="end"/>
            </w:r>
          </w:hyperlink>
        </w:p>
        <w:p w:rsidR="006E5A22" w:rsidRDefault="008E228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466453313" w:history="1">
            <w:r w:rsidR="006E5A22" w:rsidRPr="00F62510">
              <w:rPr>
                <w:rStyle w:val="Hipervnculo"/>
                <w:noProof/>
                <w:lang w:val="en-US"/>
              </w:rPr>
              <w:t>Layout Activity</w:t>
            </w:r>
            <w:r w:rsidR="006E5A22">
              <w:rPr>
                <w:noProof/>
                <w:webHidden/>
              </w:rPr>
              <w:tab/>
            </w:r>
            <w:r w:rsidR="006E5A22">
              <w:rPr>
                <w:noProof/>
                <w:webHidden/>
              </w:rPr>
              <w:fldChar w:fldCharType="begin"/>
            </w:r>
            <w:r w:rsidR="006E5A22">
              <w:rPr>
                <w:noProof/>
                <w:webHidden/>
              </w:rPr>
              <w:instrText xml:space="preserve"> PAGEREF _Toc466453313 \h </w:instrText>
            </w:r>
            <w:r w:rsidR="006E5A22">
              <w:rPr>
                <w:noProof/>
                <w:webHidden/>
              </w:rPr>
            </w:r>
            <w:r w:rsidR="006E5A22">
              <w:rPr>
                <w:noProof/>
                <w:webHidden/>
              </w:rPr>
              <w:fldChar w:fldCharType="separate"/>
            </w:r>
            <w:r w:rsidR="006E5A22">
              <w:rPr>
                <w:noProof/>
                <w:webHidden/>
              </w:rPr>
              <w:t>3</w:t>
            </w:r>
            <w:r w:rsidR="006E5A22">
              <w:rPr>
                <w:noProof/>
                <w:webHidden/>
              </w:rPr>
              <w:fldChar w:fldCharType="end"/>
            </w:r>
          </w:hyperlink>
        </w:p>
        <w:p w:rsidR="006E5A22" w:rsidRDefault="008E228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466453314" w:history="1">
            <w:r w:rsidR="006E5A22" w:rsidRPr="00F62510">
              <w:rPr>
                <w:rStyle w:val="Hipervnculo"/>
                <w:noProof/>
              </w:rPr>
              <w:t>Funcionamiento</w:t>
            </w:r>
            <w:r w:rsidR="006E5A22">
              <w:rPr>
                <w:noProof/>
                <w:webHidden/>
              </w:rPr>
              <w:tab/>
            </w:r>
            <w:r w:rsidR="006E5A22">
              <w:rPr>
                <w:noProof/>
                <w:webHidden/>
              </w:rPr>
              <w:fldChar w:fldCharType="begin"/>
            </w:r>
            <w:r w:rsidR="006E5A22">
              <w:rPr>
                <w:noProof/>
                <w:webHidden/>
              </w:rPr>
              <w:instrText xml:space="preserve"> PAGEREF _Toc466453314 \h </w:instrText>
            </w:r>
            <w:r w:rsidR="006E5A22">
              <w:rPr>
                <w:noProof/>
                <w:webHidden/>
              </w:rPr>
            </w:r>
            <w:r w:rsidR="006E5A22">
              <w:rPr>
                <w:noProof/>
                <w:webHidden/>
              </w:rPr>
              <w:fldChar w:fldCharType="separate"/>
            </w:r>
            <w:r w:rsidR="006E5A22">
              <w:rPr>
                <w:noProof/>
                <w:webHidden/>
              </w:rPr>
              <w:t>4</w:t>
            </w:r>
            <w:r w:rsidR="006E5A22">
              <w:rPr>
                <w:noProof/>
                <w:webHidden/>
              </w:rPr>
              <w:fldChar w:fldCharType="end"/>
            </w:r>
          </w:hyperlink>
        </w:p>
        <w:p w:rsidR="006E5A22" w:rsidRDefault="008E228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466453315" w:history="1">
            <w:r w:rsidR="006E5A22" w:rsidRPr="00F62510">
              <w:rPr>
                <w:rStyle w:val="Hipervnculo"/>
                <w:noProof/>
              </w:rPr>
              <w:t>Pantalla 1</w:t>
            </w:r>
            <w:r w:rsidR="006E5A22">
              <w:rPr>
                <w:noProof/>
                <w:webHidden/>
              </w:rPr>
              <w:tab/>
            </w:r>
            <w:r w:rsidR="006E5A22">
              <w:rPr>
                <w:noProof/>
                <w:webHidden/>
              </w:rPr>
              <w:fldChar w:fldCharType="begin"/>
            </w:r>
            <w:r w:rsidR="006E5A22">
              <w:rPr>
                <w:noProof/>
                <w:webHidden/>
              </w:rPr>
              <w:instrText xml:space="preserve"> PAGEREF _Toc466453315 \h </w:instrText>
            </w:r>
            <w:r w:rsidR="006E5A22">
              <w:rPr>
                <w:noProof/>
                <w:webHidden/>
              </w:rPr>
            </w:r>
            <w:r w:rsidR="006E5A22">
              <w:rPr>
                <w:noProof/>
                <w:webHidden/>
              </w:rPr>
              <w:fldChar w:fldCharType="separate"/>
            </w:r>
            <w:r w:rsidR="006E5A22">
              <w:rPr>
                <w:noProof/>
                <w:webHidden/>
              </w:rPr>
              <w:t>4</w:t>
            </w:r>
            <w:r w:rsidR="006E5A22">
              <w:rPr>
                <w:noProof/>
                <w:webHidden/>
              </w:rPr>
              <w:fldChar w:fldCharType="end"/>
            </w:r>
          </w:hyperlink>
        </w:p>
        <w:p w:rsidR="006E5A22" w:rsidRDefault="008E228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466453316" w:history="1">
            <w:r w:rsidR="006E5A22" w:rsidRPr="00F62510">
              <w:rPr>
                <w:rStyle w:val="Hipervnculo"/>
                <w:noProof/>
              </w:rPr>
              <w:t>Pantalla 2</w:t>
            </w:r>
            <w:r w:rsidR="006E5A22">
              <w:rPr>
                <w:noProof/>
                <w:webHidden/>
              </w:rPr>
              <w:tab/>
            </w:r>
            <w:r w:rsidR="006E5A22">
              <w:rPr>
                <w:noProof/>
                <w:webHidden/>
              </w:rPr>
              <w:fldChar w:fldCharType="begin"/>
            </w:r>
            <w:r w:rsidR="006E5A22">
              <w:rPr>
                <w:noProof/>
                <w:webHidden/>
              </w:rPr>
              <w:instrText xml:space="preserve"> PAGEREF _Toc466453316 \h </w:instrText>
            </w:r>
            <w:r w:rsidR="006E5A22">
              <w:rPr>
                <w:noProof/>
                <w:webHidden/>
              </w:rPr>
            </w:r>
            <w:r w:rsidR="006E5A22">
              <w:rPr>
                <w:noProof/>
                <w:webHidden/>
              </w:rPr>
              <w:fldChar w:fldCharType="separate"/>
            </w:r>
            <w:r w:rsidR="006E5A22">
              <w:rPr>
                <w:noProof/>
                <w:webHidden/>
              </w:rPr>
              <w:t>5</w:t>
            </w:r>
            <w:r w:rsidR="006E5A22">
              <w:rPr>
                <w:noProof/>
                <w:webHidden/>
              </w:rPr>
              <w:fldChar w:fldCharType="end"/>
            </w:r>
          </w:hyperlink>
        </w:p>
        <w:p w:rsidR="006E5A22" w:rsidRDefault="008E228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466453317" w:history="1">
            <w:r w:rsidR="006E5A22" w:rsidRPr="00F62510">
              <w:rPr>
                <w:rStyle w:val="Hipervnculo"/>
                <w:noProof/>
              </w:rPr>
              <w:t>Repositorio</w:t>
            </w:r>
            <w:r w:rsidR="006E5A22">
              <w:rPr>
                <w:noProof/>
                <w:webHidden/>
              </w:rPr>
              <w:tab/>
            </w:r>
            <w:r w:rsidR="006E5A22">
              <w:rPr>
                <w:noProof/>
                <w:webHidden/>
              </w:rPr>
              <w:fldChar w:fldCharType="begin"/>
            </w:r>
            <w:r w:rsidR="006E5A22">
              <w:rPr>
                <w:noProof/>
                <w:webHidden/>
              </w:rPr>
              <w:instrText xml:space="preserve"> PAGEREF _Toc466453317 \h </w:instrText>
            </w:r>
            <w:r w:rsidR="006E5A22">
              <w:rPr>
                <w:noProof/>
                <w:webHidden/>
              </w:rPr>
            </w:r>
            <w:r w:rsidR="006E5A22">
              <w:rPr>
                <w:noProof/>
                <w:webHidden/>
              </w:rPr>
              <w:fldChar w:fldCharType="separate"/>
            </w:r>
            <w:r w:rsidR="006E5A22">
              <w:rPr>
                <w:noProof/>
                <w:webHidden/>
              </w:rPr>
              <w:t>6</w:t>
            </w:r>
            <w:r w:rsidR="006E5A22">
              <w:rPr>
                <w:noProof/>
                <w:webHidden/>
              </w:rPr>
              <w:fldChar w:fldCharType="end"/>
            </w:r>
          </w:hyperlink>
        </w:p>
        <w:p w:rsidR="006E5A22" w:rsidRPr="006E5A22" w:rsidRDefault="00FC718B" w:rsidP="006E5A22">
          <w:r>
            <w:rPr>
              <w:b/>
              <w:bCs/>
              <w:lang w:val="es-ES"/>
            </w:rPr>
            <w:fldChar w:fldCharType="end"/>
          </w:r>
        </w:p>
      </w:sdtContent>
    </w:sdt>
    <w:p w:rsidR="00996261" w:rsidRDefault="00126799" w:rsidP="00126799">
      <w:r w:rsidRPr="00996261">
        <w:rPr>
          <w:sz w:val="24"/>
        </w:rPr>
        <w:t xml:space="preserve"> </w:t>
      </w:r>
      <w:r w:rsidR="00FC718B">
        <w:br w:type="page"/>
      </w:r>
    </w:p>
    <w:p w:rsidR="002F672E" w:rsidRPr="00B67852" w:rsidRDefault="00FC718B" w:rsidP="00FC718B">
      <w:pPr>
        <w:pStyle w:val="Ttulo1"/>
        <w:rPr>
          <w:lang w:val="en-US"/>
        </w:rPr>
      </w:pPr>
      <w:bookmarkStart w:id="0" w:name="_Toc466453311"/>
      <w:r w:rsidRPr="00B67852">
        <w:rPr>
          <w:lang w:val="en-US"/>
        </w:rPr>
        <w:lastRenderedPageBreak/>
        <w:t>Código</w:t>
      </w:r>
      <w:bookmarkEnd w:id="0"/>
    </w:p>
    <w:p w:rsidR="002F672E" w:rsidRDefault="00EE57D2" w:rsidP="002F672E">
      <w:pPr>
        <w:pStyle w:val="Ttulo2"/>
        <w:rPr>
          <w:lang w:val="en-US"/>
        </w:rPr>
      </w:pPr>
      <w:bookmarkStart w:id="1" w:name="_Toc466453312"/>
      <w:proofErr w:type="spellStart"/>
      <w:r>
        <w:rPr>
          <w:lang w:val="en-US"/>
        </w:rPr>
        <w:t>MainActivity</w:t>
      </w:r>
      <w:bookmarkEnd w:id="1"/>
      <w:proofErr w:type="spellEnd"/>
    </w:p>
    <w:p w:rsidR="001009BA" w:rsidRPr="001009BA" w:rsidRDefault="001009BA" w:rsidP="001009BA">
      <w:pPr>
        <w:rPr>
          <w:lang w:val="es-ES"/>
        </w:rPr>
      </w:pPr>
      <w:r w:rsidRPr="001009BA">
        <w:rPr>
          <w:lang w:val="es-ES"/>
        </w:rPr>
        <w:t xml:space="preserve">Bueno en esta parte lo que se hace es poner lo que se importara para el </w:t>
      </w:r>
      <w:proofErr w:type="spellStart"/>
      <w:r w:rsidRPr="001009BA">
        <w:rPr>
          <w:lang w:val="es-ES"/>
        </w:rPr>
        <w:t>webview</w:t>
      </w:r>
      <w:proofErr w:type="spellEnd"/>
      <w:r w:rsidRPr="001009BA">
        <w:rPr>
          <w:lang w:val="es-ES"/>
        </w:rPr>
        <w:t xml:space="preserve"> es lo nuevo</w:t>
      </w:r>
    </w:p>
    <w:p w:rsidR="006707FF" w:rsidRPr="006707FF" w:rsidRDefault="006707FF" w:rsidP="006707FF">
      <w:pPr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7E739A4B" wp14:editId="71CF2518">
            <wp:extent cx="6276975" cy="3562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86" t="4519" r="3298" b="24145"/>
                    <a:stretch/>
                  </pic:blipFill>
                  <pic:spPr bwMode="auto">
                    <a:xfrm>
                      <a:off x="0" y="0"/>
                      <a:ext cx="6288737" cy="356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09D" w:rsidRPr="00B67852" w:rsidRDefault="00EE57D2" w:rsidP="00FC718B">
      <w:pPr>
        <w:pStyle w:val="Ttulo2"/>
        <w:rPr>
          <w:lang w:val="en-US"/>
        </w:rPr>
      </w:pPr>
      <w:bookmarkStart w:id="2" w:name="_Toc466453313"/>
      <w:r>
        <w:rPr>
          <w:lang w:val="en-US"/>
        </w:rPr>
        <w:t>Layout Activity</w:t>
      </w:r>
      <w:bookmarkEnd w:id="2"/>
    </w:p>
    <w:p w:rsidR="00D2309D" w:rsidRPr="00B67852" w:rsidRDefault="001009BA" w:rsidP="00775106">
      <w:pPr>
        <w:spacing w:after="33" w:line="240" w:lineRule="auto"/>
        <w:ind w:left="10" w:right="-15"/>
        <w:jc w:val="center"/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3348990</wp:posOffset>
                </wp:positionH>
                <wp:positionV relativeFrom="paragraph">
                  <wp:posOffset>742950</wp:posOffset>
                </wp:positionV>
                <wp:extent cx="2114550" cy="600075"/>
                <wp:effectExtent l="0" t="0" r="19050" b="28575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09BA" w:rsidRDefault="001009BA"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hd w:val="clear" w:color="auto" w:fill="FFFFFF"/>
                              </w:rPr>
                              <w:t>LinearLayout</w:t>
                            </w:r>
                            <w:proofErr w:type="spellEnd"/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coloca las vistas una a continuación de otra, sin superponerlas nunca.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9 Cuadro de texto" o:spid="_x0000_s1026" type="#_x0000_t202" style="position:absolute;left:0;text-align:left;margin-left:263.7pt;margin-top:58.5pt;width:166.5pt;height:47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" fillcolor="white [3201]" strokeweight=".5pt">
                <v:textbox>
                  <w:txbxContent>
                    <w:p w:rsidR="001009BA" w:rsidRDefault="001009BA"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22222"/>
                          <w:shd w:val="clear" w:color="auto" w:fill="FFFFFF"/>
                        </w:rPr>
                        <w:t>LinearLayout</w:t>
                      </w:r>
                      <w:proofErr w:type="spellEnd"/>
                      <w:r>
                        <w:rPr>
                          <w:rStyle w:val="apple-converted-space"/>
                          <w:rFonts w:ascii="Arial" w:hAnsi="Arial" w:cs="Arial"/>
                          <w:color w:val="222222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coloca las vistas una a continuación de otra, sin superponerlas nunca.</w:t>
                      </w:r>
                    </w:p>
                  </w:txbxContent>
                </v:textbox>
              </v:shape>
            </w:pict>
          </mc:Fallback>
        </mc:AlternateContent>
      </w:r>
      <w:r w:rsidR="006E7104">
        <w:rPr>
          <w:noProof/>
          <w:lang w:val="es-ES" w:eastAsia="es-ES"/>
        </w:rPr>
        <w:drawing>
          <wp:inline distT="0" distB="0" distL="0" distR="0" wp14:anchorId="65A0F54B" wp14:editId="50E68E51">
            <wp:extent cx="5895975" cy="3533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7" t="4073" r="44662" b="28372"/>
                    <a:stretch/>
                  </pic:blipFill>
                  <pic:spPr bwMode="auto">
                    <a:xfrm>
                      <a:off x="0" y="0"/>
                      <a:ext cx="5914672" cy="35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72E" w:rsidRPr="00B67852" w:rsidRDefault="002F672E" w:rsidP="00775106">
      <w:pPr>
        <w:spacing w:after="33" w:line="240" w:lineRule="auto"/>
        <w:ind w:left="10" w:right="-15"/>
        <w:jc w:val="center"/>
        <w:rPr>
          <w:lang w:val="en-US"/>
        </w:rPr>
      </w:pPr>
    </w:p>
    <w:p w:rsidR="002F672E" w:rsidRPr="00B67852" w:rsidRDefault="002F672E" w:rsidP="00B67852">
      <w:pPr>
        <w:spacing w:after="33" w:line="240" w:lineRule="auto"/>
        <w:ind w:left="10" w:right="-15"/>
        <w:rPr>
          <w:lang w:val="en-US"/>
        </w:rPr>
      </w:pPr>
    </w:p>
    <w:p w:rsidR="002F672E" w:rsidRPr="00B67852" w:rsidRDefault="002F672E">
      <w:pPr>
        <w:rPr>
          <w:lang w:val="en-US"/>
        </w:rPr>
      </w:pPr>
    </w:p>
    <w:p w:rsidR="00097171" w:rsidRDefault="00CD00F3" w:rsidP="006E5A22">
      <w:pPr>
        <w:pStyle w:val="Ttulo1"/>
      </w:pPr>
      <w:bookmarkStart w:id="3" w:name="_Toc466453314"/>
      <w:r>
        <w:t>Funcionamiento</w:t>
      </w:r>
      <w:bookmarkEnd w:id="3"/>
    </w:p>
    <w:p w:rsidR="00CD00F3" w:rsidRDefault="00CD00F3" w:rsidP="006E5A22">
      <w:pPr>
        <w:pStyle w:val="Ttulo2"/>
      </w:pPr>
      <w:bookmarkStart w:id="4" w:name="_Toc466453315"/>
      <w:r>
        <w:t>Pantalla 1</w:t>
      </w:r>
      <w:bookmarkEnd w:id="4"/>
    </w:p>
    <w:p w:rsidR="007C38CA" w:rsidRDefault="007C38CA" w:rsidP="007C38CA">
      <w:r>
        <w:rPr>
          <w:noProof/>
          <w:lang w:val="es-ES" w:eastAsia="es-ES"/>
        </w:rPr>
        <w:drawing>
          <wp:inline distT="0" distB="0" distL="0" distR="0" wp14:anchorId="74ADF483" wp14:editId="125765B5">
            <wp:extent cx="4505325" cy="68865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F3" w:rsidRDefault="00CD00F3" w:rsidP="007C38CA"/>
    <w:p w:rsidR="00CD00F3" w:rsidRDefault="00CD00F3" w:rsidP="007C38CA"/>
    <w:p w:rsidR="00CD00F3" w:rsidRDefault="00CD00F3" w:rsidP="006E5A22">
      <w:pPr>
        <w:pStyle w:val="Ttulo2"/>
      </w:pPr>
      <w:bookmarkStart w:id="5" w:name="_Toc466453316"/>
      <w:r>
        <w:t>Pantalla 2</w:t>
      </w:r>
      <w:bookmarkEnd w:id="5"/>
    </w:p>
    <w:p w:rsidR="007C38CA" w:rsidRPr="007C38CA" w:rsidRDefault="007C38CA" w:rsidP="007C38CA">
      <w:r>
        <w:rPr>
          <w:noProof/>
          <w:lang w:val="es-ES" w:eastAsia="es-ES"/>
        </w:rPr>
        <w:drawing>
          <wp:inline distT="0" distB="0" distL="0" distR="0" wp14:anchorId="3B27624D" wp14:editId="5A174966">
            <wp:extent cx="4505325" cy="68675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9D" w:rsidRDefault="00D2309D" w:rsidP="00775106">
      <w:pPr>
        <w:spacing w:after="33" w:line="240" w:lineRule="auto"/>
        <w:ind w:left="10" w:right="-15"/>
        <w:jc w:val="center"/>
      </w:pPr>
    </w:p>
    <w:p w:rsidR="00FC718B" w:rsidRDefault="00FC718B" w:rsidP="00775106">
      <w:pPr>
        <w:spacing w:after="33" w:line="240" w:lineRule="auto"/>
        <w:ind w:left="10" w:right="-15"/>
        <w:jc w:val="center"/>
      </w:pPr>
    </w:p>
    <w:p w:rsidR="00FC718B" w:rsidRDefault="00FC718B" w:rsidP="00775106">
      <w:pPr>
        <w:spacing w:after="33" w:line="240" w:lineRule="auto"/>
        <w:ind w:left="10" w:right="-15"/>
        <w:jc w:val="center"/>
      </w:pPr>
    </w:p>
    <w:p w:rsidR="00FC718B" w:rsidRDefault="00FC718B" w:rsidP="00775106">
      <w:pPr>
        <w:spacing w:after="33" w:line="240" w:lineRule="auto"/>
        <w:ind w:left="10" w:right="-15"/>
        <w:jc w:val="center"/>
      </w:pPr>
    </w:p>
    <w:p w:rsidR="00FC718B" w:rsidRDefault="00FC718B" w:rsidP="00775106">
      <w:pPr>
        <w:spacing w:after="33" w:line="240" w:lineRule="auto"/>
        <w:ind w:left="10" w:right="-15"/>
        <w:jc w:val="center"/>
      </w:pPr>
    </w:p>
    <w:p w:rsidR="00996261" w:rsidRDefault="00996261" w:rsidP="00996261">
      <w:pPr>
        <w:pStyle w:val="Ttulo1"/>
      </w:pPr>
      <w:bookmarkStart w:id="6" w:name="_Toc466453317"/>
      <w:r>
        <w:t>Repositorio</w:t>
      </w:r>
      <w:bookmarkEnd w:id="6"/>
      <w:r>
        <w:t xml:space="preserve"> </w:t>
      </w:r>
    </w:p>
    <w:p w:rsidR="00996261" w:rsidRPr="00996261" w:rsidRDefault="00B67852" w:rsidP="00996261">
      <w:r>
        <w:t>Link del repositorio</w:t>
      </w:r>
    </w:p>
    <w:p w:rsidR="00B67852" w:rsidRPr="00996261" w:rsidRDefault="006E5A22" w:rsidP="00996261">
      <w:bookmarkStart w:id="7" w:name="_GoBack"/>
      <w:r w:rsidRPr="006E5A22">
        <w:t>https://github.com/abcluis/Tutoriales</w:t>
      </w:r>
    </w:p>
    <w:bookmarkEnd w:id="7"/>
    <w:p w:rsidR="00D2309D" w:rsidRDefault="00D2309D" w:rsidP="00775106">
      <w:pPr>
        <w:spacing w:after="33" w:line="240" w:lineRule="auto"/>
        <w:ind w:left="10" w:right="-15"/>
        <w:jc w:val="center"/>
      </w:pPr>
    </w:p>
    <w:p w:rsidR="00D2309D" w:rsidRDefault="00D2309D" w:rsidP="00775106">
      <w:pPr>
        <w:spacing w:after="33" w:line="240" w:lineRule="auto"/>
        <w:ind w:left="10" w:right="-15"/>
        <w:jc w:val="center"/>
      </w:pPr>
    </w:p>
    <w:p w:rsidR="00D2309D" w:rsidRDefault="00D2309D" w:rsidP="00775106">
      <w:pPr>
        <w:spacing w:after="33" w:line="240" w:lineRule="auto"/>
        <w:ind w:left="10" w:right="-15"/>
        <w:jc w:val="center"/>
      </w:pPr>
    </w:p>
    <w:sectPr w:rsidR="00D2309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B47B8"/>
    <w:multiLevelType w:val="hybridMultilevel"/>
    <w:tmpl w:val="4F90B5CA"/>
    <w:lvl w:ilvl="0" w:tplc="B51EDD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09D"/>
    <w:rsid w:val="00000C6A"/>
    <w:rsid w:val="00010ED1"/>
    <w:rsid w:val="000775E8"/>
    <w:rsid w:val="00097171"/>
    <w:rsid w:val="000A5761"/>
    <w:rsid w:val="000B0B26"/>
    <w:rsid w:val="000D7D0D"/>
    <w:rsid w:val="001009BA"/>
    <w:rsid w:val="00126799"/>
    <w:rsid w:val="001346AD"/>
    <w:rsid w:val="00153AB2"/>
    <w:rsid w:val="001637E0"/>
    <w:rsid w:val="00186EFC"/>
    <w:rsid w:val="001A2E5A"/>
    <w:rsid w:val="001F4120"/>
    <w:rsid w:val="00225005"/>
    <w:rsid w:val="00225C32"/>
    <w:rsid w:val="00233E1D"/>
    <w:rsid w:val="002B5471"/>
    <w:rsid w:val="002B71E3"/>
    <w:rsid w:val="002E62FB"/>
    <w:rsid w:val="002F672E"/>
    <w:rsid w:val="00347A45"/>
    <w:rsid w:val="00360E3D"/>
    <w:rsid w:val="003751C3"/>
    <w:rsid w:val="003970FB"/>
    <w:rsid w:val="003A5100"/>
    <w:rsid w:val="003B28C0"/>
    <w:rsid w:val="00407506"/>
    <w:rsid w:val="0042747C"/>
    <w:rsid w:val="004747B1"/>
    <w:rsid w:val="00477B00"/>
    <w:rsid w:val="004C6826"/>
    <w:rsid w:val="00523412"/>
    <w:rsid w:val="00546B1E"/>
    <w:rsid w:val="00566632"/>
    <w:rsid w:val="00576580"/>
    <w:rsid w:val="005A06B2"/>
    <w:rsid w:val="005E0E09"/>
    <w:rsid w:val="005F5FAA"/>
    <w:rsid w:val="006602EB"/>
    <w:rsid w:val="006707FF"/>
    <w:rsid w:val="00674CC5"/>
    <w:rsid w:val="006D17BD"/>
    <w:rsid w:val="006E5A22"/>
    <w:rsid w:val="006E7104"/>
    <w:rsid w:val="00720008"/>
    <w:rsid w:val="0073284D"/>
    <w:rsid w:val="00744E90"/>
    <w:rsid w:val="00775106"/>
    <w:rsid w:val="00790DF8"/>
    <w:rsid w:val="007B51F2"/>
    <w:rsid w:val="007C38CA"/>
    <w:rsid w:val="0081320C"/>
    <w:rsid w:val="0086006A"/>
    <w:rsid w:val="00862E52"/>
    <w:rsid w:val="00870988"/>
    <w:rsid w:val="008B1A7D"/>
    <w:rsid w:val="008D5902"/>
    <w:rsid w:val="008E228E"/>
    <w:rsid w:val="009044EB"/>
    <w:rsid w:val="00930F80"/>
    <w:rsid w:val="0098726C"/>
    <w:rsid w:val="00996261"/>
    <w:rsid w:val="009D7FDC"/>
    <w:rsid w:val="00A143FB"/>
    <w:rsid w:val="00A624C8"/>
    <w:rsid w:val="00A641AD"/>
    <w:rsid w:val="00AF073F"/>
    <w:rsid w:val="00B05082"/>
    <w:rsid w:val="00B33DEA"/>
    <w:rsid w:val="00B35FF5"/>
    <w:rsid w:val="00B67852"/>
    <w:rsid w:val="00B90F9B"/>
    <w:rsid w:val="00C53B29"/>
    <w:rsid w:val="00C8661A"/>
    <w:rsid w:val="00CC5E31"/>
    <w:rsid w:val="00CC62D5"/>
    <w:rsid w:val="00CD00F3"/>
    <w:rsid w:val="00D2309D"/>
    <w:rsid w:val="00D35EDD"/>
    <w:rsid w:val="00D86430"/>
    <w:rsid w:val="00DA2ADA"/>
    <w:rsid w:val="00DA5F3B"/>
    <w:rsid w:val="00DB204F"/>
    <w:rsid w:val="00DF4BF3"/>
    <w:rsid w:val="00E003CA"/>
    <w:rsid w:val="00E26F53"/>
    <w:rsid w:val="00E62AD4"/>
    <w:rsid w:val="00E6763F"/>
    <w:rsid w:val="00EE57D2"/>
    <w:rsid w:val="00EE5B5C"/>
    <w:rsid w:val="00F015C6"/>
    <w:rsid w:val="00F03057"/>
    <w:rsid w:val="00F23F7B"/>
    <w:rsid w:val="00F4534F"/>
    <w:rsid w:val="00F52BA9"/>
    <w:rsid w:val="00F604C9"/>
    <w:rsid w:val="00F631A0"/>
    <w:rsid w:val="00FC2B04"/>
    <w:rsid w:val="00FC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3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3F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631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631A0"/>
    <w:rPr>
      <w:rFonts w:ascii="Courier New" w:eastAsia="Times New Roman" w:hAnsi="Courier New" w:cs="Courier New"/>
      <w:sz w:val="20"/>
      <w:szCs w:val="20"/>
      <w:lang w:eastAsia="es-US"/>
    </w:rPr>
  </w:style>
  <w:style w:type="paragraph" w:styleId="Prrafodelista">
    <w:name w:val="List Paragraph"/>
    <w:basedOn w:val="Normal"/>
    <w:uiPriority w:val="34"/>
    <w:qFormat/>
    <w:rsid w:val="00F631A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23F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23F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775106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/>
    <w:uiPriority w:val="39"/>
    <w:unhideWhenUsed/>
    <w:rsid w:val="007751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7510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75106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7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7D0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1009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3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3F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631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631A0"/>
    <w:rPr>
      <w:rFonts w:ascii="Courier New" w:eastAsia="Times New Roman" w:hAnsi="Courier New" w:cs="Courier New"/>
      <w:sz w:val="20"/>
      <w:szCs w:val="20"/>
      <w:lang w:eastAsia="es-US"/>
    </w:rPr>
  </w:style>
  <w:style w:type="paragraph" w:styleId="Prrafodelista">
    <w:name w:val="List Paragraph"/>
    <w:basedOn w:val="Normal"/>
    <w:uiPriority w:val="34"/>
    <w:qFormat/>
    <w:rsid w:val="00F631A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23F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23F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775106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/>
    <w:uiPriority w:val="39"/>
    <w:unhideWhenUsed/>
    <w:rsid w:val="007751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7510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75106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7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7D0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100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8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1\Documents\Plantillas%20personalizadas%20de%20Office\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DCBCF-F4D9-4B0F-A15B-89EFD0889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</Template>
  <TotalTime>79</TotalTime>
  <Pages>6</Pages>
  <Words>148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gleish</dc:creator>
  <cp:keywords/>
  <dc:description/>
  <cp:lastModifiedBy>G42</cp:lastModifiedBy>
  <cp:revision>11</cp:revision>
  <dcterms:created xsi:type="dcterms:W3CDTF">2016-11-09T17:43:00Z</dcterms:created>
  <dcterms:modified xsi:type="dcterms:W3CDTF">2016-11-11T03:05:00Z</dcterms:modified>
</cp:coreProperties>
</file>